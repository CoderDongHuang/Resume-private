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3361152" behindDoc="1" locked="0" layoutInCell="1" allowOverlap="1">
                <wp:simplePos x="0" y="0"/>
                <wp:positionH relativeFrom="column">
                  <wp:posOffset>374015</wp:posOffset>
                </wp:positionH>
                <wp:positionV relativeFrom="paragraph">
                  <wp:posOffset>9578340</wp:posOffset>
                </wp:positionV>
                <wp:extent cx="6854825" cy="220345"/>
                <wp:effectExtent l="0" t="15240" r="3175" b="825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4825" cy="220345"/>
                          <a:chOff x="3564" y="1057"/>
                          <a:chExt cx="10795" cy="347"/>
                        </a:xfrm>
                      </wpg:grpSpPr>
                      <wps:wsp>
                        <wps:cNvPr id="49" name="矩形 11"/>
                        <wps:cNvSpPr/>
                        <wps:spPr>
                          <a:xfrm>
                            <a:off x="3564" y="1068"/>
                            <a:ext cx="1140" cy="336"/>
                          </a:xfrm>
                          <a:prstGeom prst="rect">
                            <a:avLst/>
                          </a:prstGeom>
                          <a:solidFill>
                            <a:srgbClr val="114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直角三角形 12"/>
                        <wps:cNvSpPr/>
                        <wps:spPr>
                          <a:xfrm>
                            <a:off x="4692" y="1068"/>
                            <a:ext cx="420" cy="336"/>
                          </a:xfrm>
                          <a:prstGeom prst="rtTriangle">
                            <a:avLst/>
                          </a:prstGeom>
                          <a:solidFill>
                            <a:srgbClr val="114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直接连接符 13"/>
                        <wps:cNvCnPr/>
                        <wps:spPr>
                          <a:xfrm>
                            <a:off x="4789" y="1057"/>
                            <a:ext cx="419" cy="32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直接连接符 14"/>
                        <wps:cNvCnPr/>
                        <wps:spPr>
                          <a:xfrm>
                            <a:off x="5172" y="1368"/>
                            <a:ext cx="9187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45pt;margin-top:754.2pt;height:17.35pt;width:539.75pt;z-index:-249955328;mso-width-relative:page;mso-height-relative:page;" coordorigin="3564,1057" coordsize="10795,347" o:gfxdata="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">
                <o:lock v:ext="edit" aspectratio="f"/>
                <v:rect id="矩形 11" o:spid="_x0000_s1026" o:spt="1" style="position:absolute;left:3564;top:1068;height:336;width:1140;v-text-anchor:middle;" fillcolor="#114864" filled="t" stroked="f" coordsize="21600,21600" o:gfxdata="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jst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直角三角形 12" o:spid="_x0000_s1026" o:spt="6" type="#_x0000_t6" style="position:absolute;left:4692;top:1068;height:336;width:420;v-text-anchor:middle;" fillcolor="#114864" filled="t" stroked="f" coordsize="21600,21600" o:gfxdata="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JyRj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直接连接符 13" o:spid="_x0000_s1026" o:spt="20" style="position:absolute;left:4789;top:1057;height:323;width:419;" filled="f" stroked="t" coordsize="21600,21600" o:gfxdata="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LzjAugAAANsA&#10;AAAPAAAAAAAAAAEAIAAAACIAAABkcnMvZG93bnJldi54bWxQSwECFAAUAAAACACHTuJAMy8FnjsA&#10;AAA5AAAAEAAAAAAAAAABACAAAAAJAQAAZHJzL3NoYXBleG1sLnhtbFBLBQYAAAAABgAGAFsBAACz&#10;AwAAAAA=&#10;">
                  <v:fill on="f" focussize="0,0"/>
                  <v:stroke weight="3pt" color="#D9D9D9 [2732]" miterlimit="8" joinstyle="miter"/>
                  <v:imagedata o:title=""/>
                  <o:lock v:ext="edit" aspectratio="f"/>
                </v:line>
                <v:line id="直接连接符 14" o:spid="_x0000_s1026" o:spt="20" style="position:absolute;left:5172;top:1368;height:0;width:9187;" filled="f" stroked="t" coordsize="21600,21600" o:gfxdata="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f2mt7sAAADb&#10;AAAADwAAAAAAAAABACAAAAAiAAAAZHJzL2Rvd25yZXYueG1sUEsBAhQAFAAAAAgAh07iQDMvBZ47&#10;AAAAOQAAABAAAAAAAAAAAQAgAAAACgEAAGRycy9zaGFwZXhtbC54bWxQSwUGAAAAAAYABgBbAQAA&#10;tAMAAAAA&#10;">
                  <v:fill on="f" focussize="0,0"/>
                  <v:stroke weight="3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509184" behindDoc="1" locked="0" layoutInCell="1" allowOverlap="1">
                <wp:simplePos x="0" y="0"/>
                <wp:positionH relativeFrom="column">
                  <wp:posOffset>374015</wp:posOffset>
                </wp:positionH>
                <wp:positionV relativeFrom="paragraph">
                  <wp:posOffset>8549640</wp:posOffset>
                </wp:positionV>
                <wp:extent cx="6854825" cy="220345"/>
                <wp:effectExtent l="0" t="15240" r="3175" b="8255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4825" cy="220345"/>
                          <a:chOff x="3564" y="1057"/>
                          <a:chExt cx="10795" cy="347"/>
                        </a:xfrm>
                      </wpg:grpSpPr>
                      <wps:wsp>
                        <wps:cNvPr id="44" name="矩形 11"/>
                        <wps:cNvSpPr/>
                        <wps:spPr>
                          <a:xfrm>
                            <a:off x="3564" y="1068"/>
                            <a:ext cx="1140" cy="336"/>
                          </a:xfrm>
                          <a:prstGeom prst="rect">
                            <a:avLst/>
                          </a:prstGeom>
                          <a:solidFill>
                            <a:srgbClr val="114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直角三角形 12"/>
                        <wps:cNvSpPr/>
                        <wps:spPr>
                          <a:xfrm>
                            <a:off x="4692" y="1068"/>
                            <a:ext cx="420" cy="336"/>
                          </a:xfrm>
                          <a:prstGeom prst="rtTriangle">
                            <a:avLst/>
                          </a:prstGeom>
                          <a:solidFill>
                            <a:srgbClr val="114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直接连接符 13"/>
                        <wps:cNvCnPr/>
                        <wps:spPr>
                          <a:xfrm>
                            <a:off x="4789" y="1057"/>
                            <a:ext cx="419" cy="32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直接连接符 14"/>
                        <wps:cNvCnPr/>
                        <wps:spPr>
                          <a:xfrm>
                            <a:off x="5172" y="1368"/>
                            <a:ext cx="9187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45pt;margin-top:673.2pt;height:17.35pt;width:539.75pt;z-index:-250807296;mso-width-relative:page;mso-height-relative:page;" coordorigin="3564,1057" coordsize="10795,347" o:gfxdata="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">
                <o:lock v:ext="edit" aspectratio="f"/>
                <v:rect id="矩形 11" o:spid="_x0000_s1026" o:spt="1" style="position:absolute;left:3564;top:1068;height:336;width:1140;v-text-anchor:middle;" fillcolor="#114864" filled="t" stroked="f" coordsize="21600,21600" o:gfxdata="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iHUm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直角三角形 12" o:spid="_x0000_s1026" o:spt="6" type="#_x0000_t6" style="position:absolute;left:4692;top:1068;height:336;width:420;v-text-anchor:middle;" fillcolor="#114864" filled="t" stroked="f" coordsize="21600,21600" o:gfxdata="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ypMm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直接连接符 13" o:spid="_x0000_s1026" o:spt="20" style="position:absolute;left:4789;top:1057;height:323;width:419;" filled="f" stroked="t" coordsize="21600,21600" o:gfxdata="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fNm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3pt" color="#D9D9D9 [2732]" miterlimit="8" joinstyle="miter"/>
                  <v:imagedata o:title=""/>
                  <o:lock v:ext="edit" aspectratio="f"/>
                </v:line>
                <v:line id="直接连接符 14" o:spid="_x0000_s1026" o:spt="20" style="position:absolute;left:5172;top:1368;height:0;width:9187;" filled="f" stroked="t" coordsize="21600,21600" o:gfxdata="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U5PyvQAA&#10;ANsAAAAPAAAAAAAAAAEAIAAAACIAAABkcnMvZG93bnJldi54bWxQSwECFAAUAAAACACHTuJAMy8F&#10;njsAAAA5AAAAEAAAAAAAAAABACAAAAAMAQAAZHJzL3NoYXBleG1sLnhtbFBLBQYAAAAABgAGAFsB&#10;AAC2AwAAAAA=&#10;">
                  <v:fill on="f" focussize="0,0"/>
                  <v:stroke weight="3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>
                <wp:simplePos x="0" y="0"/>
                <wp:positionH relativeFrom="column">
                  <wp:posOffset>6089015</wp:posOffset>
                </wp:positionH>
                <wp:positionV relativeFrom="paragraph">
                  <wp:posOffset>2045335</wp:posOffset>
                </wp:positionV>
                <wp:extent cx="1188720" cy="266700"/>
                <wp:effectExtent l="0" t="0" r="0" b="762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89015" y="1931035"/>
                          <a:ext cx="1188720" cy="266700"/>
                        </a:xfrm>
                        <a:prstGeom prst="rect">
                          <a:avLst/>
                        </a:prstGeom>
                        <a:solidFill>
                          <a:srgbClr val="1148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9.45pt;margin-top:161.05pt;height:21pt;width:93.6pt;z-index:-251604992;v-text-anchor:middle;mso-width-relative:page;mso-height-relative:page;" fillcolor="#114864" filled="t" stroked="f" coordsize="21600,21600" o:gfxdata="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dJ7rP2QAAAAwBAAAPAAAAAAAAAAEAIAAAACIAAABkcnMvZG93bnJldi54bWxQSwECFAAUAAAA&#10;CACHTuJAkGfYu18CAACLBAAADgAAAAAAAAABACAAAAAo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6123305</wp:posOffset>
                </wp:positionH>
                <wp:positionV relativeFrom="paragraph">
                  <wp:posOffset>628015</wp:posOffset>
                </wp:positionV>
                <wp:extent cx="1112520" cy="1210945"/>
                <wp:effectExtent l="14605" t="13970" r="15875" b="2476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32805" y="574675"/>
                          <a:ext cx="1112520" cy="1210945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 w="28575">
                          <a:solidFill>
                            <a:srgbClr val="1148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2.15pt;margin-top:49.45pt;height:95.35pt;width:87.6pt;z-index:251709440;v-text-anchor:middle;mso-width-relative:page;mso-height-relative:page;" fillcolor="#FFFFFF [3201]" filled="t" stroked="t" coordsize="21600,21600" o:gfxdata="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">
                <v:fill type="frame" on="t" o:title="72961422060393" focussize="0,0" recolor="t" rotate="t" r:id="rId4"/>
                <v:stroke weight="2.25pt" color="#114864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5986145</wp:posOffset>
                </wp:positionH>
                <wp:positionV relativeFrom="paragraph">
                  <wp:posOffset>1916430</wp:posOffset>
                </wp:positionV>
                <wp:extent cx="1410335" cy="70040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7905" y="1047115"/>
                          <a:ext cx="1410335" cy="700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0"/>
                                <w:szCs w:val="20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36"/>
                                <w:szCs w:val="36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刘杯水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6"/>
                                <w:szCs w:val="16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6"/>
                                <w:szCs w:val="16"/>
                                <w:shd w:val="clear" w:fill="FFFFFF"/>
                              </w:rPr>
                              <w:t>求职意向 　　Java程序员</w:t>
                            </w:r>
                          </w:p>
                          <w:p>
                            <w:pPr>
                              <w:numPr>
                                <w:numId w:val="0"/>
                              </w:numPr>
                              <w:jc w:val="center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6"/>
                                <w:szCs w:val="16"/>
                                <w:shd w:val="clear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1.35pt;margin-top:150.9pt;height:55.15pt;width:111.05pt;z-index:251658240;mso-width-relative:page;mso-height-relative:page;" filled="f" stroked="f" coordsize="21600,21600" o:gfxdata="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AiVLtfaAAAACQEAAA8AAAAAAAAAAQAgAAAAIgAAAGRycy9kb3ducmV2&#10;LnhtbFBLAQIUABQAAAAIAIdO4kDUe1HWpQIAAC4FAAAOAAAAAAAAAAEAIAAAACkBAABkcnMvZTJv&#10;RG9jLnhtbFBLBQYAAAAABgAGAFkBAABA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0"/>
                          <w:szCs w:val="20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36"/>
                          <w:szCs w:val="36"/>
                          <w:shd w:val="clear" w:fill="FFFFFF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刘杯水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6"/>
                          <w:szCs w:val="16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6"/>
                          <w:szCs w:val="16"/>
                          <w:shd w:val="clear" w:fill="FFFFFF"/>
                        </w:rPr>
                        <w:t>求职意向 　　Java程序员</w:t>
                      </w:r>
                    </w:p>
                    <w:p>
                      <w:pPr>
                        <w:numPr>
                          <w:numId w:val="0"/>
                        </w:numPr>
                        <w:jc w:val="center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6"/>
                          <w:szCs w:val="16"/>
                          <w:shd w:val="clear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33655</wp:posOffset>
                </wp:positionV>
                <wp:extent cx="7498080" cy="10617200"/>
                <wp:effectExtent l="28575" t="28575" r="32385" b="3746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115" y="18415"/>
                          <a:ext cx="7498080" cy="106172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114864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45pt;margin-top:2.65pt;height:836pt;width:590.4pt;z-index:251710464;v-text-anchor:middle;mso-width-relative:page;mso-height-relative:page;" filled="f" stroked="t" coordsize="21600,21600" o:gfxdata="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CgiBV2QAAAAkBAAAPAAAAAAAA&#10;AAEAIAAAACIAAABkcnMvZG93bnJldi54bWxQSwECFAAUAAAACACHTuJAaCUbt7wCAABxBQAADgAA&#10;AAAAAAABACAAAAAoAQAAZHJzL2Uyb0RvYy54bWxQSwUGAAAAAAYABgBZAQAAVgYAAAAA&#10;">
                <v:fill on="f" focussize="0,0"/>
                <v:stroke weight="4.5pt" color="#114864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83200" behindDoc="1" locked="0" layoutInCell="1" allowOverlap="1">
                <wp:simplePos x="0" y="0"/>
                <wp:positionH relativeFrom="column">
                  <wp:posOffset>374015</wp:posOffset>
                </wp:positionH>
                <wp:positionV relativeFrom="paragraph">
                  <wp:posOffset>4149090</wp:posOffset>
                </wp:positionV>
                <wp:extent cx="6854825" cy="220345"/>
                <wp:effectExtent l="0" t="15240" r="3175" b="825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4825" cy="220345"/>
                          <a:chOff x="3564" y="1057"/>
                          <a:chExt cx="10795" cy="347"/>
                        </a:xfrm>
                      </wpg:grpSpPr>
                      <wps:wsp>
                        <wps:cNvPr id="27" name="矩形 11"/>
                        <wps:cNvSpPr/>
                        <wps:spPr>
                          <a:xfrm>
                            <a:off x="3564" y="1068"/>
                            <a:ext cx="1140" cy="336"/>
                          </a:xfrm>
                          <a:prstGeom prst="rect">
                            <a:avLst/>
                          </a:prstGeom>
                          <a:solidFill>
                            <a:srgbClr val="114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直角三角形 12"/>
                        <wps:cNvSpPr/>
                        <wps:spPr>
                          <a:xfrm>
                            <a:off x="4692" y="1068"/>
                            <a:ext cx="420" cy="336"/>
                          </a:xfrm>
                          <a:prstGeom prst="rtTriangle">
                            <a:avLst/>
                          </a:prstGeom>
                          <a:solidFill>
                            <a:srgbClr val="114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直接连接符 13"/>
                        <wps:cNvCnPr/>
                        <wps:spPr>
                          <a:xfrm>
                            <a:off x="4789" y="1057"/>
                            <a:ext cx="419" cy="32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直接连接符 14"/>
                        <wps:cNvCnPr/>
                        <wps:spPr>
                          <a:xfrm>
                            <a:off x="5172" y="1368"/>
                            <a:ext cx="9187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45pt;margin-top:326.7pt;height:17.35pt;width:539.75pt;z-index:-251233280;mso-width-relative:page;mso-height-relative:page;" coordorigin="3564,1057" coordsize="10795,347" o:gfxdata="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">
                <o:lock v:ext="edit" aspectratio="f"/>
                <v:rect id="矩形 11" o:spid="_x0000_s1026" o:spt="1" style="position:absolute;left:3564;top:1068;height:336;width:1140;v-text-anchor:middle;" fillcolor="#114864" filled="t" stroked="f" coordsize="21600,21600" o:gfxdata="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r2ae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直角三角形 12" o:spid="_x0000_s1026" o:spt="6" type="#_x0000_t6" style="position:absolute;left:4692;top:1068;height:336;width:420;v-text-anchor:middle;" fillcolor="#114864" filled="t" stroked="f" coordsize="21600,21600" o:gfxdata="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uzu9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直接连接符 13" o:spid="_x0000_s1026" o:spt="20" style="position:absolute;left:4789;top:1057;height:323;width:419;" filled="f" stroked="t" coordsize="21600,21600" o:gfxdata="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19Hu7gAAADbAAAA&#10;DwAAAAAAAAABACAAAAAiAAAAZHJzL2Rvd25yZXYueG1sUEsBAhQAFAAAAAgAh07iQDMvBZ47AAAA&#10;OQAAABAAAAAAAAAAAQAgAAAABwEAAGRycy9zaGFwZXhtbC54bWxQSwUGAAAAAAYABgBbAQAAsQMA&#10;AAAA&#10;">
                  <v:fill on="f" focussize="0,0"/>
                  <v:stroke weight="3pt" color="#D9D9D9 [2732]" miterlimit="8" joinstyle="miter"/>
                  <v:imagedata o:title=""/>
                  <o:lock v:ext="edit" aspectratio="f"/>
                </v:line>
                <v:line id="直接连接符 14" o:spid="_x0000_s1026" o:spt="20" style="position:absolute;left:5172;top:1368;height:0;width:9187;" filled="f" stroked="t" coordsize="21600,21600" o:gfxdata="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7x4+7sAAADb&#10;AAAADwAAAAAAAAABACAAAAAiAAAAZHJzL2Rvd25yZXYueG1sUEsBAhQAFAAAAAgAh07iQDMvBZ47&#10;AAAAOQAAABAAAAAAAAAAAQAgAAAACgEAAGRycy9zaGFwZXhtbC54bWxQSwUGAAAAAAYABgBbAQAA&#10;tAMAAAAA&#10;">
                  <v:fill on="f" focussize="0,0"/>
                  <v:stroke weight="3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70208" behindDoc="1" locked="0" layoutInCell="1" allowOverlap="1">
                <wp:simplePos x="0" y="0"/>
                <wp:positionH relativeFrom="column">
                  <wp:posOffset>374015</wp:posOffset>
                </wp:positionH>
                <wp:positionV relativeFrom="paragraph">
                  <wp:posOffset>2396490</wp:posOffset>
                </wp:positionV>
                <wp:extent cx="5295900" cy="220345"/>
                <wp:effectExtent l="0" t="15240" r="7620" b="8255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900" cy="220345"/>
                          <a:chOff x="3564" y="1057"/>
                          <a:chExt cx="8340" cy="347"/>
                        </a:xfrm>
                      </wpg:grpSpPr>
                      <wps:wsp>
                        <wps:cNvPr id="22" name="矩形 11"/>
                        <wps:cNvSpPr/>
                        <wps:spPr>
                          <a:xfrm>
                            <a:off x="3564" y="1068"/>
                            <a:ext cx="1140" cy="336"/>
                          </a:xfrm>
                          <a:prstGeom prst="rect">
                            <a:avLst/>
                          </a:prstGeom>
                          <a:solidFill>
                            <a:srgbClr val="114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直角三角形 12"/>
                        <wps:cNvSpPr/>
                        <wps:spPr>
                          <a:xfrm>
                            <a:off x="4692" y="1068"/>
                            <a:ext cx="420" cy="336"/>
                          </a:xfrm>
                          <a:prstGeom prst="rtTriangle">
                            <a:avLst/>
                          </a:prstGeom>
                          <a:solidFill>
                            <a:srgbClr val="114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直接连接符 13"/>
                        <wps:cNvCnPr/>
                        <wps:spPr>
                          <a:xfrm>
                            <a:off x="4789" y="1057"/>
                            <a:ext cx="419" cy="32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直接连接符 14"/>
                        <wps:cNvCnPr/>
                        <wps:spPr>
                          <a:xfrm>
                            <a:off x="5172" y="1368"/>
                            <a:ext cx="6732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45pt;margin-top:188.7pt;height:17.35pt;width:417pt;z-index:-251446272;mso-width-relative:page;mso-height-relative:page;" coordorigin="3564,1057" coordsize="8340,347" o:gfxdata="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">
                <o:lock v:ext="edit" aspectratio="f"/>
                <v:rect id="矩形 11" o:spid="_x0000_s1026" o:spt="1" style="position:absolute;left:3564;top:1068;height:336;width:1140;v-text-anchor:middle;" fillcolor="#114864" filled="t" stroked="f" coordsize="21600,21600" o:gfxdata="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YxQ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直角三角形 12" o:spid="_x0000_s1026" o:spt="6" type="#_x0000_t6" style="position:absolute;left:4692;top:1068;height:336;width:420;v-text-anchor:middle;" fillcolor="#114864" filled="t" stroked="f" coordsize="21600,21600" o:gfxdata="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IfI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直接连接符 13" o:spid="_x0000_s1026" o:spt="20" style="position:absolute;left:4789;top:1057;height:323;width:419;" filled="f" stroked="t" coordsize="21600,21600" o:gfxdata="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V7oJbsAAADb&#10;AAAADwAAAAAAAAABACAAAAAiAAAAZHJzL2Rvd25yZXYueG1sUEsBAhQAFAAAAAgAh07iQDMvBZ47&#10;AAAAOQAAABAAAAAAAAAAAQAgAAAACgEAAGRycy9zaGFwZXhtbC54bWxQSwUGAAAAAAYABgBbAQAA&#10;tAMAAAAA&#10;">
                  <v:fill on="f" focussize="0,0"/>
                  <v:stroke weight="3pt" color="#D9D9D9 [2732]" miterlimit="8" joinstyle="miter"/>
                  <v:imagedata o:title=""/>
                  <o:lock v:ext="edit" aspectratio="f"/>
                </v:line>
                <v:line id="直接连接符 14" o:spid="_x0000_s1026" o:spt="20" style="position:absolute;left:5172;top:1368;height:0;width:6732;" filled="f" stroked="t" coordsize="21600,21600" o:gfxdata="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hJNvrsAAADb&#10;AAAADwAAAAAAAAABACAAAAAiAAAAZHJzL2Rvd25yZXYueG1sUEsBAhQAFAAAAAgAh07iQDMvBZ47&#10;AAAAOQAAABAAAAAAAAAAAQAgAAAACgEAAGRycy9zaGFwZXhtbC54bWxQSwUGAAAAAAYABgBbAQAA&#10;tAMAAAAA&#10;">
                  <v:fill on="f" focussize="0,0"/>
                  <v:stroke weight="3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63712" behindDoc="1" locked="0" layoutInCell="1" allowOverlap="1">
                <wp:simplePos x="0" y="0"/>
                <wp:positionH relativeFrom="column">
                  <wp:posOffset>374015</wp:posOffset>
                </wp:positionH>
                <wp:positionV relativeFrom="paragraph">
                  <wp:posOffset>1672590</wp:posOffset>
                </wp:positionV>
                <wp:extent cx="5295900" cy="220345"/>
                <wp:effectExtent l="0" t="15240" r="7620" b="825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900" cy="220345"/>
                          <a:chOff x="3564" y="1057"/>
                          <a:chExt cx="8340" cy="347"/>
                        </a:xfrm>
                      </wpg:grpSpPr>
                      <wps:wsp>
                        <wps:cNvPr id="17" name="矩形 11"/>
                        <wps:cNvSpPr/>
                        <wps:spPr>
                          <a:xfrm>
                            <a:off x="3564" y="1068"/>
                            <a:ext cx="1140" cy="336"/>
                          </a:xfrm>
                          <a:prstGeom prst="rect">
                            <a:avLst/>
                          </a:prstGeom>
                          <a:solidFill>
                            <a:srgbClr val="114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直角三角形 12"/>
                        <wps:cNvSpPr/>
                        <wps:spPr>
                          <a:xfrm>
                            <a:off x="4692" y="1068"/>
                            <a:ext cx="420" cy="336"/>
                          </a:xfrm>
                          <a:prstGeom prst="rtTriangle">
                            <a:avLst/>
                          </a:prstGeom>
                          <a:solidFill>
                            <a:srgbClr val="114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直接连接符 13"/>
                        <wps:cNvCnPr/>
                        <wps:spPr>
                          <a:xfrm>
                            <a:off x="4789" y="1057"/>
                            <a:ext cx="419" cy="32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接连接符 14"/>
                        <wps:cNvCnPr/>
                        <wps:spPr>
                          <a:xfrm>
                            <a:off x="5172" y="1368"/>
                            <a:ext cx="6732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45pt;margin-top:131.7pt;height:17.35pt;width:417pt;z-index:-251552768;mso-width-relative:page;mso-height-relative:page;" coordorigin="3564,1057" coordsize="8340,347" o:gfxdata="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">
                <o:lock v:ext="edit" aspectratio="f"/>
                <v:rect id="矩形 11" o:spid="_x0000_s1026" o:spt="1" style="position:absolute;left:3564;top:1068;height:336;width:1140;v-text-anchor:middle;" fillcolor="#114864" filled="t" stroked="f" coordsize="21600,21600" o:gfxdata="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LDrCO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直角三角形 12" o:spid="_x0000_s1026" o:spt="6" type="#_x0000_t6" style="position:absolute;left:4692;top:1068;height:336;width:420;v-text-anchor:middle;" fillcolor="#114864" filled="t" stroked="f" coordsize="21600,21600" o:gfxdata="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gCR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直接连接符 13" o:spid="_x0000_s1026" o:spt="20" style="position:absolute;left:4789;top:1057;height:323;width:419;" filled="f" stroked="t" coordsize="21600,21600" o:gfxdata="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EzjQa5AAAA2wAA&#10;AA8AAAAAAAAAAQAgAAAAIgAAAGRycy9kb3ducmV2LnhtbFBLAQIUABQAAAAIAIdO4kAzLwWeOwAA&#10;ADkAAAAQAAAAAAAAAAEAIAAAAAgBAABkcnMvc2hhcGV4bWwueG1sUEsFBgAAAAAGAAYAWwEAALID&#10;AAAAAA==&#10;">
                  <v:fill on="f" focussize="0,0"/>
                  <v:stroke weight="3pt" color="#D9D9D9 [2732]" miterlimit="8" joinstyle="miter"/>
                  <v:imagedata o:title=""/>
                  <o:lock v:ext="edit" aspectratio="f"/>
                </v:line>
                <v:line id="直接连接符 14" o:spid="_x0000_s1026" o:spt="20" style="position:absolute;left:5172;top:1368;height:0;width:6732;" filled="f" stroked="t" coordsize="21600,21600" o:gfxdata="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Ze4mugAAANsA&#10;AAAPAAAAAAAAAAEAIAAAACIAAABkcnMvZG93bnJldi54bWxQSwECFAAUAAAACACHTuJAMy8FnjsA&#10;AAA5AAAAEAAAAAAAAAABACAAAAAJAQAAZHJzL3NoYXBleG1sLnhtbFBLBQYAAAAABgAGAFsBAACz&#10;AwAAAAA=&#10;">
                  <v:fill on="f" focussize="0,0"/>
                  <v:stroke weight="3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column">
                  <wp:posOffset>374015</wp:posOffset>
                </wp:positionH>
                <wp:positionV relativeFrom="paragraph">
                  <wp:posOffset>491490</wp:posOffset>
                </wp:positionV>
                <wp:extent cx="5295900" cy="220345"/>
                <wp:effectExtent l="0" t="15240" r="7620" b="825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900" cy="220345"/>
                          <a:chOff x="3564" y="1057"/>
                          <a:chExt cx="8340" cy="347"/>
                        </a:xfrm>
                      </wpg:grpSpPr>
                      <wps:wsp>
                        <wps:cNvPr id="11" name="矩形 11"/>
                        <wps:cNvSpPr/>
                        <wps:spPr>
                          <a:xfrm>
                            <a:off x="3564" y="1068"/>
                            <a:ext cx="1140" cy="336"/>
                          </a:xfrm>
                          <a:prstGeom prst="rect">
                            <a:avLst/>
                          </a:prstGeom>
                          <a:solidFill>
                            <a:srgbClr val="114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直角三角形 12"/>
                        <wps:cNvSpPr/>
                        <wps:spPr>
                          <a:xfrm>
                            <a:off x="4692" y="1068"/>
                            <a:ext cx="420" cy="336"/>
                          </a:xfrm>
                          <a:prstGeom prst="rtTriangle">
                            <a:avLst/>
                          </a:prstGeom>
                          <a:solidFill>
                            <a:srgbClr val="1148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直接连接符 13"/>
                        <wps:cNvCnPr/>
                        <wps:spPr>
                          <a:xfrm>
                            <a:off x="4789" y="1057"/>
                            <a:ext cx="419" cy="32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5172" y="1368"/>
                            <a:ext cx="6732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45pt;margin-top:38.7pt;height:17.35pt;width:417pt;z-index:-251606016;mso-width-relative:page;mso-height-relative:page;" coordorigin="3564,1057" coordsize="8340,347" o:gfxdata="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">
                <o:lock v:ext="edit" aspectratio="f"/>
                <v:rect id="_x0000_s1026" o:spid="_x0000_s1026" o:spt="1" style="position:absolute;left:3564;top:1068;height:336;width:1140;v-text-anchor:middle;" fillcolor="#114864" filled="t" stroked="f" coordsize="21600,21600" o:gfxdata="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4&#10;xipy2AAAAAkBAAAPAAAAAAAAAAEAIAAAACIAAABkcnMvZG93bnJldi54bWxQSwECFAAUAAAACACH&#10;TuJAbSABrF0CAACIBAAADgAAAAAAAAABACAAAAAnAQAAZHJzL2Uyb0RvYy54bWxQSwUGAAAAAAYA&#10;BgBZAQAA9gU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6" type="#_x0000_t6" style="position:absolute;left:4692;top:1068;height:336;width:420;v-text-anchor:middle;" fillcolor="#114864" filled="t" stroked="f" coordsize="21600,21600" o:gfxdata="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T/cGM1wAAAAoBAAAPAAAAAAAAAAEAIAAAACIAAABkcnMvZG93bnJl&#10;di54bWxQSwECFAAUAAAACACHTuJAggnWq3ACAACYBAAADgAAAAAAAAABACAAAAAmAQAAZHJzL2Uy&#10;b0RvYy54bWxQSwUGAAAAAAYABgBZAQAACAY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4789;top:1057;height:323;width:419;" filled="f" stroked="t" coordsize="21600,21600" o:gfxdata="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YqQdDW&#10;AAAACgEAAA8AAAAAAAAAAQAgAAAAIgAAAGRycy9kb3ducmV2LnhtbFBLAQIUABQAAAAIAIdO4kA9&#10;/pBv6QEAAJcDAAAOAAAAAAAAAAEAIAAAACUBAABkcnMvZTJvRG9jLnhtbFBLBQYAAAAABgAGAFkB&#10;AACABQAAAAA=&#10;">
                  <v:fill on="f" focussize="0,0"/>
                  <v:stroke weight="3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5172;top:1368;height:0;width:6732;" filled="f" stroked="t" coordsize="21600,21600" o:gfxdata="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MiKYvQAA&#10;ANsAAAAPAAAAAAAAAAEAIAAAACIAAABkcnMvZG93bnJldi54bWxQSwECFAAUAAAACACHTuJAMy8F&#10;njsAAAA5AAAAEAAAAAAAAAABACAAAAAMAQAAZHJzL3NoYXBleG1sLnhtbFBLBQYAAAAABgAGAFsB&#10;AAC2AwAAAAA=&#10;">
                  <v:fill on="f" focussize="0,0"/>
                  <v:stroke weight="3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9451975</wp:posOffset>
                </wp:positionV>
                <wp:extent cx="6702425" cy="96075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425" cy="960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为人诚恳，待人真诚，具有良好的团队合作精神和沟通组织能力，工作认真、踏实、积极上进。自学能力强，思维敏捷，对于新知识接受快，勇于面对困难，敢于挑战。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15pt;margin-top:744.25pt;height:75.65pt;width:527.75pt;z-index:251665408;mso-width-relative:page;mso-height-relative:page;" filled="f" stroked="f" coordsize="21600,21600" o:gfxdata="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r&#10;mUYT3AAAAAwBAAAPAAAAAAAAAAEAIAAAACIAAABkcnMvZG93bnJldi54bWxQSwECFAAUAAAACACH&#10;TuJA06lgYiACAAAZ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为人诚恳，待人真诚，具有良好的团队合作精神和沟通组织能力，工作认真、踏实、积极上进。自学能力强，思维敏捷，对于新知识接受快，勇于面对困难，敢于挑战。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3342005</wp:posOffset>
                </wp:positionH>
                <wp:positionV relativeFrom="paragraph">
                  <wp:posOffset>8606155</wp:posOffset>
                </wp:positionV>
                <wp:extent cx="2972435" cy="65532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43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2011学年，获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  <w:lang w:eastAsia="zh-CN"/>
                              </w:rPr>
                              <w:t>长乐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市“优秀志愿者”称号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2010学年，获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  <w:lang w:eastAsia="zh-CN"/>
                              </w:rPr>
                              <w:t>杯水信息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大学“优秀团员”称号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6"/>
                                <w:szCs w:val="16"/>
                                <w:shd w:val="clear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3.15pt;margin-top:677.65pt;height:51.6pt;width:234.05pt;z-index:251708416;mso-width-relative:page;mso-height-relative:page;" filled="f" stroked="f" coordsize="21600,21600" o:gfxdata="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ok7GrdAAAADQEAAA8AAAAAAAAAAQAgAAAAIgAAAGRycy9kb3ducmV2LnhtbFBLAQIUABQAAAAI&#10;AIdO4kC8bqA+IQIAABg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2011学年，获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  <w:lang w:eastAsia="zh-CN"/>
                        </w:rPr>
                        <w:t>长乐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市“优秀志愿者”称号 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2010学年，获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  <w:lang w:eastAsia="zh-CN"/>
                        </w:rPr>
                        <w:t>杯水信息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大学“优秀团员”称号 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6"/>
                          <w:szCs w:val="16"/>
                          <w:shd w:val="clear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8423275</wp:posOffset>
                </wp:positionV>
                <wp:extent cx="2762885" cy="8915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885" cy="891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18"/>
                                <w:szCs w:val="18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奖励证书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18"/>
                                <w:szCs w:val="18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2013学年，获国家“软件工程师”证书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2012学年，获“国家二等奖学金”荣誉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 xml:space="preserve">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2010学年，获福建农林大学“优秀团员”称号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6"/>
                                <w:szCs w:val="16"/>
                                <w:shd w:val="clear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15pt;margin-top:663.25pt;height:70.2pt;width:217.55pt;z-index:251673600;mso-width-relative:page;mso-height-relative:page;" filled="f" stroked="f" coordsize="21600,21600" o:gfxdata="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l&#10;frU43AAAAAsBAAAPAAAAAAAAAAEAIAAAACIAAABkcnMvZG93bnJldi54bWxQSwECFAAUAAAACACH&#10;TuJAR2aVcyACAAAZ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18"/>
                          <w:szCs w:val="18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奖励证书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18"/>
                          <w:szCs w:val="18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2013学年，获国家“软件工程师”证书 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2012学年，获“国家二等奖学金”荣誉 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 xml:space="preserve"> 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2010学年，获福建农林大学“优秀团员”称号 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6"/>
                          <w:szCs w:val="16"/>
                          <w:shd w:val="clear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4018915</wp:posOffset>
                </wp:positionV>
                <wp:extent cx="6722110" cy="433514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2110" cy="4335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项目经验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　　</w:t>
                            </w:r>
                          </w:p>
                          <w:p>
                            <w:pPr>
                              <w:numPr>
                                <w:numId w:val="0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◆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114864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OA自动化办公系统　　</w:t>
                            </w:r>
                          </w:p>
                          <w:p>
                            <w:pPr>
                              <w:numPr>
                                <w:numId w:val="0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软件环境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：Apache Tomcat 5.0/MySQL /windows2003/jdk1.4.2 　　</w:t>
                            </w:r>
                          </w:p>
                          <w:p>
                            <w:pPr>
                              <w:numPr>
                                <w:numId w:val="0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开发工具：Eclipse，Dreamweaver等开发工具 　　</w:t>
                            </w:r>
                          </w:p>
                          <w:p>
                            <w:pPr>
                              <w:numPr>
                                <w:numId w:val="0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项目描述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：该项目主要针对衡阳市环保局的自动化办公，提高办公效率。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项目主要采用当前流行的MVC模式，Struts+Hibernate+Spring框架(B/S)。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使用的技术： JSP 、Servlet 、JavaBean 、Hibernate、JNDI、XML、Struts、Spring等相关技术。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责任描述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负责技术：相关JavaBean，Servlet，Hibernate持久层的编写，配置，调试等负责部署整个webapplication。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负责功能为个人办公，包括短消息，通讯录等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br w:type="textWrapping"/>
                            </w:r>
                          </w:p>
                          <w:p>
                            <w:pPr>
                              <w:numPr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◆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114864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电子邮件应用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 xml:space="preserve">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软件环境：Apache Tomcat 5.0/MySQL /windows2003/jdk1.4.2 　　</w:t>
                            </w:r>
                          </w:p>
                          <w:p>
                            <w:pPr>
                              <w:numPr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 xml:space="preserve">开发工具：Eclipse，Dreamweaver等开发工具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项目描述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：该项目邮件发送 接收 查看 。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项目主要采用当前流行的MVC模式，Struts+Hibernate+Spring框架(B/S)。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使用的技术： Jsp javaBean servlet MySql JavaMail API ajax g等相关技术。 　　</w:t>
                            </w:r>
                          </w:p>
                          <w:p>
                            <w:pPr>
                              <w:numPr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责任描述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主要负责：业务服务器层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项目收获：采用了潮流的Ajax实现了邮件的发送和接收，也逐渐感受到Ajax的强大。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 xml:space="preserve"> 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6"/>
                                <w:szCs w:val="16"/>
                                <w:shd w:val="clear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15pt;margin-top:316.45pt;height:341.35pt;width:529.3pt;z-index:251659264;mso-width-relative:page;mso-height-relative:page;" filled="f" stroked="f" coordsize="21600,21600" o:gfxdata="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X&#10;wOfg3QAAAAsBAAAPAAAAAAAAAAEAIAAAACIAAABkcnMvZG93bnJldi54bWxQSwECFAAUAAAACACH&#10;TuJABInBHB8CAAAZ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项目经验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　　</w:t>
                      </w:r>
                    </w:p>
                    <w:p>
                      <w:pPr>
                        <w:numPr>
                          <w:numId w:val="0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◆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114864"/>
                          <w:spacing w:val="0"/>
                          <w:sz w:val="18"/>
                          <w:szCs w:val="18"/>
                          <w:shd w:val="clear" w:fill="FFFFFF"/>
                        </w:rPr>
                        <w:t>OA自动化办公系统　　</w:t>
                      </w:r>
                    </w:p>
                    <w:p>
                      <w:pPr>
                        <w:numPr>
                          <w:numId w:val="0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软件环境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：Apache Tomcat 5.0/MySQL /windows2003/jdk1.4.2 　　</w:t>
                      </w:r>
                    </w:p>
                    <w:p>
                      <w:pPr>
                        <w:numPr>
                          <w:numId w:val="0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开发工具：Eclipse，Dreamweaver等开发工具 　　</w:t>
                      </w:r>
                    </w:p>
                    <w:p>
                      <w:pPr>
                        <w:numPr>
                          <w:numId w:val="0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项目描述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：该项目主要针对衡阳市环保局的自动化办公，提高办公效率。 　　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项目主要采用当前流行的MVC模式，Struts+Hibernate+Spring框架(B/S)。 　　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使用的技术： JSP 、Servlet 、JavaBean 、Hibernate、JNDI、XML、Struts、Spring等相关技术。 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责任描述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　　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负责技术：相关JavaBean，Servlet，Hibernate持久层的编写，配置，调试等负责部署整个webapplication。 　　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负责功能为个人办公，包括短消息，通讯录等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br w:type="textWrapping"/>
                      </w:r>
                    </w:p>
                    <w:p>
                      <w:pPr>
                        <w:numPr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◆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114864"/>
                          <w:spacing w:val="0"/>
                          <w:sz w:val="18"/>
                          <w:szCs w:val="18"/>
                          <w:shd w:val="clear" w:fill="FFFFFF"/>
                        </w:rPr>
                        <w:t>电子邮件应用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 xml:space="preserve"> 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软件环境：Apache Tomcat 5.0/MySQL /windows2003/jdk1.4.2 　　</w:t>
                      </w:r>
                    </w:p>
                    <w:p>
                      <w:pPr>
                        <w:numPr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 xml:space="preserve">开发工具：Eclipse，Dreamweaver等开发工具 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项目描述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：该项目邮件发送 接收 查看 。 　　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项目主要采用当前流行的MVC模式，Struts+Hibernate+Spring框架(B/S)。 　　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使用的技术： Jsp javaBean servlet MySql JavaMail API ajax g等相关技术。 　　</w:t>
                      </w:r>
                    </w:p>
                    <w:p>
                      <w:pPr>
                        <w:numPr>
                          <w:numId w:val="0"/>
                        </w:numP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责任描述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主要负责：业务服务器层 　　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项目收获：采用了潮流的Ajax实现了邮件的发送和接收，也逐渐感受到Ajax的强大。 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 xml:space="preserve"> 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6"/>
                          <w:szCs w:val="16"/>
                          <w:shd w:val="clear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2258695</wp:posOffset>
                </wp:positionV>
                <wp:extent cx="4023995" cy="16916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3995" cy="169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技术技能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 xml:space="preserve"> 　　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熟练运用Java开发环境和项目构建 　　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熟练应用JSP/Servlet/JDBC/JavaBean的MVC模式开发项目 　　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熟悉Struts，Hibernate，Spring框架项目开发 　　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熟悉掌握 i18n国际化应用、ajax技术、strust技术、ExtJS技术 　　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熟练应用Java应用服务器进行Java软件开发：Apache Tomcat 　　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熟练掌握主流的Java IDE工具，如：Eclipse，Myeclipse 　　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6"/>
                                <w:szCs w:val="16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6"/>
                                <w:szCs w:val="16"/>
                                <w:shd w:val="clear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15pt;margin-top:177.85pt;height:133.2pt;width:316.85pt;z-index:251663360;mso-width-relative:page;mso-height-relative:page;" filled="f" stroked="f" coordsize="21600,21600" o:gfxdata="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XD&#10;JzLcAAAACwEAAA8AAAAAAAAAAQAgAAAAIgAAAGRycy9kb3ducmV2LnhtbFBLAQIUABQAAAAIAIdO&#10;4kA0aDL5HwIAABk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技术技能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 xml:space="preserve"> 　　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熟练运用Java开发环境和项目构建 　　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熟练应用JSP/Servlet/JDBC/JavaBean的MVC模式开发项目 　　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熟悉Struts，Hibernate，Spring框架项目开发 　　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熟悉掌握 i18n国际化应用、ajax技术、strust技术、ExtJS技术 　　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熟练应用Java应用服务器进行Java软件开发：Apache Tomcat 　　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熟练掌握主流的Java IDE工具，如：Eclipse，Myeclipse 　　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6"/>
                          <w:szCs w:val="16"/>
                          <w:shd w:val="clear" w:fill="FFFFFF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6"/>
                          <w:szCs w:val="16"/>
                          <w:shd w:val="clear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1542415</wp:posOffset>
                </wp:positionV>
                <wp:extent cx="4458335" cy="6635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8335" cy="663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教育经历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　　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在读院校：201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 xml:space="preserve">.9至今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  <w:lang w:eastAsia="zh-CN"/>
                              </w:rPr>
                              <w:t>杯水信息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 xml:space="preserve">大学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计算机科学与技术(java方向)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6"/>
                                <w:szCs w:val="16"/>
                                <w:shd w:val="clear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15pt;margin-top:121.45pt;height:52.25pt;width:351.05pt;z-index:251661312;mso-width-relative:page;mso-height-relative:page;" filled="f" stroked="f" coordsize="21600,21600" o:gfxdata="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9Dj&#10;b9sAAAAKAQAADwAAAAAAAAABACAAAAAiAAAAZHJzL2Rvd25yZXYueG1sUEsBAhQAFAAAAAgAh07i&#10;QHZmPVofAgAAGA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教育经历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　　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在读院校：201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  <w:lang w:val="en-US" w:eastAsia="zh-CN"/>
                        </w:rPr>
                        <w:t>5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 xml:space="preserve">.9至今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  <w:lang w:eastAsia="zh-CN"/>
                        </w:rPr>
                        <w:t>杯水信息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 xml:space="preserve">大学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计算机科学与技术(java方向) 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6"/>
                          <w:szCs w:val="16"/>
                          <w:shd w:val="clear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2686685</wp:posOffset>
                </wp:positionH>
                <wp:positionV relativeFrom="paragraph">
                  <wp:posOffset>735330</wp:posOffset>
                </wp:positionV>
                <wp:extent cx="1966595" cy="6927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595" cy="692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电 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  <w:lang w:val="en-US" w:eastAsia="zh-CN"/>
                              </w:rPr>
                              <w:t>13900123900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 xml:space="preserve">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  <w:lang w:eastAsia="zh-CN"/>
                              </w:rPr>
                              <w:t>邮箱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u w:val="none"/>
                                <w:shd w:val="clear" w:fill="FFFFFF"/>
                                <w:lang w:val="en-US" w:eastAsia="zh-CN"/>
                              </w:rPr>
                              <w:t>sjke0099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u w:val="none"/>
                                <w:shd w:val="clear" w:fill="FFFFFF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u w:val="none"/>
                                <w:shd w:val="clear" w:fill="FFFFFF"/>
                                <w:lang w:val="en-US" w:eastAsia="zh-CN"/>
                              </w:rPr>
                              <w:t>@163.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u w:val="none"/>
                                <w:shd w:val="clear" w:fill="FFFFFF"/>
                              </w:rPr>
                              <w:t>com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  <w:lang w:eastAsia="zh-CN"/>
                              </w:rPr>
                              <w:t>户籍：福建省福州市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 xml:space="preserve"> 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1.55pt;margin-top:57.9pt;height:54.55pt;width:154.85pt;z-index:251692032;mso-width-relative:page;mso-height-relative:page;" filled="f" stroked="f" coordsize="21600,21600" o:gfxdata="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aHfx&#10;5dwAAAALAQAADwAAAAAAAAABACAAAAAiAAAAZHJzL2Rvd25yZXYueG1sUEsBAhQAFAAAAAgAh07i&#10;QKz0qj4eAgAAGA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电 话：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  <w:lang w:val="en-US" w:eastAsia="zh-CN"/>
                        </w:rPr>
                        <w:t>13900123900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 xml:space="preserve"> 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  <w:lang w:eastAsia="zh-CN"/>
                        </w:rPr>
                        <w:t>邮箱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u w:val="none"/>
                          <w:shd w:val="clear" w:fill="FFFFFF"/>
                          <w:lang w:val="en-US" w:eastAsia="zh-CN"/>
                        </w:rPr>
                        <w:t>sjke0099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u w:val="none"/>
                          <w:shd w:val="clear" w:fill="FFFFFF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u w:val="none"/>
                          <w:shd w:val="clear" w:fill="FFFFFF"/>
                          <w:lang w:val="en-US" w:eastAsia="zh-CN"/>
                        </w:rPr>
                        <w:t>@163.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u w:val="none"/>
                          <w:shd w:val="clear" w:fill="FFFFFF"/>
                        </w:rPr>
                        <w:t>com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  <w:lang w:eastAsia="zh-CN"/>
                        </w:rPr>
                        <w:t>户籍：福建省福州市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 xml:space="preserve"> 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361950</wp:posOffset>
                </wp:positionV>
                <wp:extent cx="1791335" cy="111950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335" cy="1119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个人概况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 xml:space="preserve"> 　　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出生年月：1990年12月 　　 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政治面貌：中共党员 　　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英语水平：CET4/6 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15pt;margin-top:28.5pt;height:88.15pt;width:141.05pt;z-index:251674624;mso-width-relative:page;mso-height-relative:page;" filled="f" stroked="f" coordsize="21600,21600" o:gfxdata="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1v5n&#10;vtsAAAAJAQAADwAAAAAAAAABACAAAAAiAAAAZHJzL2Rvd25yZXYueG1sUEsBAhQAFAAAAAgAh07i&#10;QJsQ9YsfAgAAGQ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个人概况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 xml:space="preserve"> 　　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出生年月：1990年12月 　　 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政治面貌：中共党员 　　　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英语水平：CET4/6 　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74716"/>
    <w:multiLevelType w:val="singleLevel"/>
    <w:tmpl w:val="12F74716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6CDD83D"/>
    <w:multiLevelType w:val="singleLevel"/>
    <w:tmpl w:val="76CDD83D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AC5CA7"/>
    <w:rsid w:val="145B75D5"/>
    <w:rsid w:val="2EAC5CA7"/>
    <w:rsid w:val="49110224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es_1.0.0.1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2018-05-01T10:53:00Z</dcterms:created>
  <dc:creator>YUME</dc:creator>
  <cp:lastModifiedBy>YUME</cp:lastModifiedBy>
  <dcterms:modified xsi:type="dcterms:W3CDTF">2018-05-01T11:31:19Z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  <property fmtid="{D5CDD505-2E9C-101B-9397-08002B2CF9AE}" pid="3" linkTarget="0" name="KSORubyTemplateID">
    <vt:lpwstr>4</vt:lpwstr>
  </property>
  <property fmtid="{D5CDD505-2E9C-101B-9397-08002B2CF9AE}" pid="4" name="KSOTemplateKey">
    <vt:lpwstr>1.0_3fnLK9twsGWUcwKz9CgHwyP8Li8YgtHjn4tQlra+0op8OP+DZO1g27gb6ekRxUYTcl42oZQbwd90cT7RFBmFXg==</vt:lpwstr>
  </property>
  <property fmtid="{D5CDD505-2E9C-101B-9397-08002B2CF9AE}" pid="5" name="KSOTemplateUUID">
    <vt:lpwstr>v1.0_mb_SDMOHbgObcqIO1Hxg/MohA==</vt:lpwstr>
  </property>
</Properties>
</file>